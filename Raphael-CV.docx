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14756368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14756364" w14:textId="77777777" w:rsidR="001B2ABD" w:rsidRDefault="0056520C" w:rsidP="00F87FDE">
            <w:pPr>
              <w:tabs>
                <w:tab w:val="left" w:pos="990"/>
              </w:tabs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 wp14:anchorId="14756396" wp14:editId="3A6C85F7">
                  <wp:extent cx="1415880" cy="183163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880" cy="1831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14756365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14756366" w14:textId="77777777" w:rsidR="00232E9D" w:rsidRPr="00232E9D" w:rsidRDefault="00232E9D" w:rsidP="00232E9D">
            <w:pPr>
              <w:pStyle w:val="Title"/>
            </w:pPr>
            <w:r>
              <w:t>Haroche raphael</w:t>
            </w:r>
          </w:p>
          <w:p w14:paraId="14756367" w14:textId="77777777" w:rsidR="001B2ABD" w:rsidRDefault="00232E9D" w:rsidP="00232E9D">
            <w:pPr>
              <w:pStyle w:val="Subtitle"/>
            </w:pPr>
            <w:r w:rsidRPr="00C027D6">
              <w:rPr>
                <w:spacing w:val="0"/>
                <w:w w:val="68"/>
              </w:rPr>
              <w:t>Front-End develope</w:t>
            </w:r>
            <w:r w:rsidRPr="00C027D6">
              <w:rPr>
                <w:spacing w:val="20"/>
                <w:w w:val="68"/>
              </w:rPr>
              <w:t>r</w:t>
            </w:r>
          </w:p>
        </w:tc>
      </w:tr>
      <w:tr w:rsidR="001B2ABD" w14:paraId="14756394" w14:textId="77777777" w:rsidTr="001B2ABD">
        <w:tc>
          <w:tcPr>
            <w:tcW w:w="3600" w:type="dxa"/>
          </w:tcPr>
          <w:sdt>
            <w:sdtPr>
              <w:rPr>
                <w:color w:val="F2F2F2" w:themeColor="background1" w:themeShade="F2"/>
              </w:rPr>
              <w:id w:val="-1711873194"/>
              <w:placeholder>
                <w:docPart w:val="BB3D7DF265E645BD90F0259EA8681030"/>
              </w:placeholder>
              <w:temporary/>
              <w:showingPlcHdr/>
              <w15:appearance w15:val="hidden"/>
            </w:sdtPr>
            <w:sdtEndPr/>
            <w:sdtContent>
              <w:p w14:paraId="14756369" w14:textId="77777777" w:rsidR="001B2ABD" w:rsidRPr="00AD6CB2" w:rsidRDefault="00036450" w:rsidP="00036450">
                <w:pPr>
                  <w:pStyle w:val="Heading3"/>
                  <w:rPr>
                    <w:color w:val="F2F2F2" w:themeColor="background1" w:themeShade="F2"/>
                  </w:rPr>
                </w:pPr>
                <w:r w:rsidRPr="00AD6CB2">
                  <w:rPr>
                    <w:color w:val="F2F2F2" w:themeColor="background1" w:themeShade="F2"/>
                  </w:rPr>
                  <w:t>Profile</w:t>
                </w:r>
              </w:p>
            </w:sdtContent>
          </w:sdt>
          <w:p w14:paraId="3483A8B3" w14:textId="7010E3C8" w:rsidR="00EE71F5" w:rsidRDefault="00DC1522" w:rsidP="00336486">
            <w:pPr>
              <w:pStyle w:val="root-block-node"/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</w:pPr>
            <w:r w:rsidRPr="00DC1522"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  <w:t xml:space="preserve">I'm a web developer residing in </w:t>
            </w:r>
            <w:r w:rsidR="00026BE2"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  <w:t>La Rochelle</w:t>
            </w:r>
            <w:r w:rsidRPr="00DC1522"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  <w:t xml:space="preserve">, </w:t>
            </w:r>
            <w:r w:rsidR="003A6CD0"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  <w:t>France</w:t>
            </w:r>
            <w:r w:rsidRPr="00DC1522"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  <w:t>.</w:t>
            </w:r>
          </w:p>
          <w:p w14:paraId="098A4745" w14:textId="1B08A7CF" w:rsidR="00EE71F5" w:rsidRDefault="00EE71F5" w:rsidP="00336486">
            <w:pPr>
              <w:pStyle w:val="root-block-node"/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</w:pPr>
            <w:r w:rsidRPr="00EE71F5"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  <w:t xml:space="preserve">I started learning to code online, primarily on openclassroom.com, and at </w:t>
            </w:r>
            <w:proofErr w:type="spellStart"/>
            <w:r w:rsidR="009D3CF9"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  <w:t>Niftit</w:t>
            </w:r>
            <w:proofErr w:type="spellEnd"/>
            <w:r w:rsidRPr="00EE71F5"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  <w:t xml:space="preserve"> during the COVID-19 pandemic. I'm enthusiastic about pursuing a career in coding because I enjoy problem-solving and thoughtful reflection.</w:t>
            </w:r>
          </w:p>
          <w:p w14:paraId="1475636C" w14:textId="6B903588" w:rsidR="00036450" w:rsidRPr="00AD6CB2" w:rsidRDefault="00E861AB" w:rsidP="00336486">
            <w:pPr>
              <w:pStyle w:val="root-block-node"/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</w:pPr>
            <w:r w:rsidRPr="00E861AB"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  <w:t xml:space="preserve">I'm ready to continue learning and gaining more experience to fulfill my dream of becoming a full-stack developer. Currently, I work for </w:t>
            </w:r>
            <w:proofErr w:type="spellStart"/>
            <w:r w:rsidR="009D3CF9"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  <w:t>Niftit</w:t>
            </w:r>
            <w:proofErr w:type="spellEnd"/>
            <w:r w:rsidRPr="00E861AB"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  <w:t>, the company where I learned and honed my coding skills.</w:t>
            </w:r>
            <w:r w:rsidR="00336486" w:rsidRPr="00AD6CB2">
              <w:rPr>
                <w:rFonts w:asciiTheme="minorHAnsi" w:hAnsiTheme="minorHAnsi" w:cstheme="minorHAnsi"/>
                <w:color w:val="F2F2F2" w:themeColor="background1" w:themeShade="F2"/>
                <w:sz w:val="18"/>
                <w:szCs w:val="18"/>
              </w:rPr>
              <w:t> </w:t>
            </w:r>
          </w:p>
          <w:sdt>
            <w:sdtPr>
              <w:rPr>
                <w:color w:val="F2F2F2" w:themeColor="background1" w:themeShade="F2"/>
              </w:rPr>
              <w:id w:val="-1954003311"/>
              <w:placeholder>
                <w:docPart w:val="9B247EEBF00D46E9A228533750F0854E"/>
              </w:placeholder>
              <w:temporary/>
              <w:showingPlcHdr/>
              <w15:appearance w15:val="hidden"/>
            </w:sdtPr>
            <w:sdtEndPr/>
            <w:sdtContent>
              <w:p w14:paraId="1475636D" w14:textId="77777777" w:rsidR="00036450" w:rsidRPr="00AD6CB2" w:rsidRDefault="00CB0055" w:rsidP="00CB0055">
                <w:pPr>
                  <w:pStyle w:val="Heading3"/>
                  <w:rPr>
                    <w:color w:val="F2F2F2" w:themeColor="background1" w:themeShade="F2"/>
                  </w:rPr>
                </w:pPr>
                <w:r w:rsidRPr="00AD6CB2">
                  <w:rPr>
                    <w:color w:val="F2F2F2" w:themeColor="background1" w:themeShade="F2"/>
                  </w:rPr>
                  <w:t>Contact</w:t>
                </w:r>
              </w:p>
            </w:sdtContent>
          </w:sdt>
          <w:sdt>
            <w:sdtPr>
              <w:rPr>
                <w:color w:val="F2F2F2" w:themeColor="background1" w:themeShade="F2"/>
              </w:rPr>
              <w:id w:val="1111563247"/>
              <w:placeholder>
                <w:docPart w:val="68AF8D66780849F6B31FEBD1C9BAD1EE"/>
              </w:placeholder>
              <w:temporary/>
              <w:showingPlcHdr/>
              <w15:appearance w15:val="hidden"/>
            </w:sdtPr>
            <w:sdtEndPr/>
            <w:sdtContent>
              <w:p w14:paraId="1475636E" w14:textId="77777777" w:rsidR="004D3011" w:rsidRPr="00AD6CB2" w:rsidRDefault="004D3011" w:rsidP="004D3011">
                <w:pPr>
                  <w:rPr>
                    <w:color w:val="F2F2F2" w:themeColor="background1" w:themeShade="F2"/>
                  </w:rPr>
                </w:pPr>
                <w:r w:rsidRPr="00AD6CB2">
                  <w:rPr>
                    <w:color w:val="F2F2F2" w:themeColor="background1" w:themeShade="F2"/>
                  </w:rPr>
                  <w:t>PHONE:</w:t>
                </w:r>
              </w:p>
            </w:sdtContent>
          </w:sdt>
          <w:p w14:paraId="1475636F" w14:textId="3E4673E0" w:rsidR="004D3011" w:rsidRPr="00AD6CB2" w:rsidRDefault="00881A46" w:rsidP="004D3011">
            <w:pPr>
              <w:rPr>
                <w:color w:val="F2F2F2" w:themeColor="background1" w:themeShade="F2"/>
              </w:rPr>
            </w:pPr>
            <w:r w:rsidRPr="00AD6CB2">
              <w:rPr>
                <w:color w:val="F2F2F2" w:themeColor="background1" w:themeShade="F2"/>
              </w:rPr>
              <w:t>+</w:t>
            </w:r>
            <w:r w:rsidR="00896119">
              <w:rPr>
                <w:color w:val="F2F2F2" w:themeColor="background1" w:themeShade="F2"/>
              </w:rPr>
              <w:t>33</w:t>
            </w:r>
            <w:r w:rsidRPr="00AD6CB2">
              <w:rPr>
                <w:color w:val="F2F2F2" w:themeColor="background1" w:themeShade="F2"/>
              </w:rPr>
              <w:t xml:space="preserve"> 7</w:t>
            </w:r>
            <w:r w:rsidR="00896119">
              <w:rPr>
                <w:color w:val="F2F2F2" w:themeColor="background1" w:themeShade="F2"/>
              </w:rPr>
              <w:t>44750858</w:t>
            </w:r>
          </w:p>
          <w:p w14:paraId="14756370" w14:textId="77777777" w:rsidR="004D3011" w:rsidRPr="00AD6CB2" w:rsidRDefault="004D3011" w:rsidP="004D3011">
            <w:pPr>
              <w:rPr>
                <w:color w:val="F2F2F2" w:themeColor="background1" w:themeShade="F2"/>
              </w:rPr>
            </w:pPr>
          </w:p>
          <w:p w14:paraId="14756371" w14:textId="77777777" w:rsidR="004D3011" w:rsidRPr="00AD6CB2" w:rsidRDefault="004D3011" w:rsidP="004D3011">
            <w:pPr>
              <w:rPr>
                <w:color w:val="F2F2F2" w:themeColor="background1" w:themeShade="F2"/>
              </w:rPr>
            </w:pPr>
          </w:p>
          <w:sdt>
            <w:sdtPr>
              <w:rPr>
                <w:color w:val="F2F2F2" w:themeColor="background1" w:themeShade="F2"/>
              </w:rPr>
              <w:id w:val="-240260293"/>
              <w:placeholder>
                <w:docPart w:val="F024346B3A2D475A900A2E577E37EC3F"/>
              </w:placeholder>
              <w:temporary/>
              <w:showingPlcHdr/>
              <w15:appearance w15:val="hidden"/>
            </w:sdtPr>
            <w:sdtEndPr/>
            <w:sdtContent>
              <w:p w14:paraId="14756372" w14:textId="77777777" w:rsidR="004D3011" w:rsidRPr="00AD6CB2" w:rsidRDefault="004D3011" w:rsidP="004D3011">
                <w:pPr>
                  <w:rPr>
                    <w:color w:val="F2F2F2" w:themeColor="background1" w:themeShade="F2"/>
                  </w:rPr>
                </w:pPr>
                <w:r w:rsidRPr="00AD6CB2">
                  <w:rPr>
                    <w:color w:val="F2F2F2" w:themeColor="background1" w:themeShade="F2"/>
                  </w:rPr>
                  <w:t>EMAIL:</w:t>
                </w:r>
              </w:p>
            </w:sdtContent>
          </w:sdt>
          <w:p w14:paraId="14756373" w14:textId="67E2E216" w:rsidR="00036450" w:rsidRPr="00AD6CB2" w:rsidRDefault="00E71AD5" w:rsidP="004D3011">
            <w:pPr>
              <w:rPr>
                <w:rStyle w:val="Hyperlink"/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daihai971@yahoo.fr</w:t>
            </w:r>
          </w:p>
          <w:sdt>
            <w:sdtPr>
              <w:rPr>
                <w:color w:val="F2F2F2" w:themeColor="background1" w:themeShade="F2"/>
              </w:rPr>
              <w:id w:val="-1444214663"/>
              <w:placeholder>
                <w:docPart w:val="D8BC0875E92E448DBFB9065CFF5A50F3"/>
              </w:placeholder>
              <w:temporary/>
              <w:showingPlcHdr/>
              <w15:appearance w15:val="hidden"/>
            </w:sdtPr>
            <w:sdtEndPr/>
            <w:sdtContent>
              <w:p w14:paraId="14756374" w14:textId="77777777" w:rsidR="004D3011" w:rsidRPr="00AD6CB2" w:rsidRDefault="00CB0055" w:rsidP="00CB0055">
                <w:pPr>
                  <w:pStyle w:val="Heading3"/>
                  <w:rPr>
                    <w:color w:val="F2F2F2" w:themeColor="background1" w:themeShade="F2"/>
                  </w:rPr>
                </w:pPr>
                <w:r w:rsidRPr="00AD6CB2">
                  <w:rPr>
                    <w:color w:val="F2F2F2" w:themeColor="background1" w:themeShade="F2"/>
                  </w:rPr>
                  <w:t>Hobbies</w:t>
                </w:r>
              </w:p>
            </w:sdtContent>
          </w:sdt>
          <w:p w14:paraId="14756375" w14:textId="77777777" w:rsidR="004D3011" w:rsidRPr="00AD6CB2" w:rsidRDefault="00CA3621" w:rsidP="004D3011">
            <w:pPr>
              <w:rPr>
                <w:color w:val="F2F2F2" w:themeColor="background1" w:themeShade="F2"/>
              </w:rPr>
            </w:pPr>
            <w:sdt>
              <w:sdtPr>
                <w:rPr>
                  <w:color w:val="F2F2F2" w:themeColor="background1" w:themeShade="F2"/>
                </w:rPr>
                <w:id w:val="1444813694"/>
                <w:placeholder>
                  <w:docPart w:val="1D55E42A203A4CF7A195FE223BB28836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AD6CB2">
                  <w:rPr>
                    <w:color w:val="F2F2F2" w:themeColor="background1" w:themeShade="F2"/>
                  </w:rPr>
                  <w:t>Hobby #1</w:t>
                </w:r>
              </w:sdtContent>
            </w:sdt>
            <w:r w:rsidR="00881A46" w:rsidRPr="00AD6CB2">
              <w:rPr>
                <w:color w:val="F2F2F2" w:themeColor="background1" w:themeShade="F2"/>
              </w:rPr>
              <w:t xml:space="preserve"> Kick Boxing</w:t>
            </w:r>
          </w:p>
          <w:p w14:paraId="14756376" w14:textId="77777777" w:rsidR="004D3011" w:rsidRPr="00AD6CB2" w:rsidRDefault="00CA3621" w:rsidP="004D3011">
            <w:pPr>
              <w:rPr>
                <w:color w:val="F2F2F2" w:themeColor="background1" w:themeShade="F2"/>
              </w:rPr>
            </w:pPr>
            <w:sdt>
              <w:sdtPr>
                <w:rPr>
                  <w:color w:val="F2F2F2" w:themeColor="background1" w:themeShade="F2"/>
                </w:rPr>
                <w:id w:val="127826779"/>
                <w:placeholder>
                  <w:docPart w:val="E73A74597543400287550C3957F00155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AD6CB2">
                  <w:rPr>
                    <w:color w:val="F2F2F2" w:themeColor="background1" w:themeShade="F2"/>
                  </w:rPr>
                  <w:t>Hobby #2</w:t>
                </w:r>
              </w:sdtContent>
            </w:sdt>
            <w:r w:rsidR="00881A46" w:rsidRPr="00AD6CB2">
              <w:rPr>
                <w:color w:val="F2F2F2" w:themeColor="background1" w:themeShade="F2"/>
              </w:rPr>
              <w:t xml:space="preserve"> Traveling</w:t>
            </w:r>
          </w:p>
          <w:p w14:paraId="14756377" w14:textId="77777777" w:rsidR="004D3011" w:rsidRPr="00AD6CB2" w:rsidRDefault="00CA3621" w:rsidP="004D3011">
            <w:pPr>
              <w:rPr>
                <w:color w:val="F2F2F2" w:themeColor="background1" w:themeShade="F2"/>
              </w:rPr>
            </w:pPr>
            <w:sdt>
              <w:sdtPr>
                <w:rPr>
                  <w:color w:val="F2F2F2" w:themeColor="background1" w:themeShade="F2"/>
                </w:rPr>
                <w:id w:val="-1460640448"/>
                <w:placeholder>
                  <w:docPart w:val="017E6CF7CA3E479FA59C173EC3E9B4A1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AD6CB2">
                  <w:rPr>
                    <w:color w:val="F2F2F2" w:themeColor="background1" w:themeShade="F2"/>
                  </w:rPr>
                  <w:t>Hobby #3</w:t>
                </w:r>
              </w:sdtContent>
            </w:sdt>
            <w:r w:rsidR="00881A46" w:rsidRPr="00AD6CB2">
              <w:rPr>
                <w:color w:val="F2F2F2" w:themeColor="background1" w:themeShade="F2"/>
              </w:rPr>
              <w:t xml:space="preserve"> Trading</w:t>
            </w:r>
          </w:p>
          <w:p w14:paraId="14756378" w14:textId="77777777" w:rsidR="004D3011" w:rsidRPr="00AD6CB2" w:rsidRDefault="00CA3621" w:rsidP="004D3011">
            <w:pPr>
              <w:rPr>
                <w:color w:val="F2F2F2" w:themeColor="background1" w:themeShade="F2"/>
              </w:rPr>
            </w:pPr>
            <w:sdt>
              <w:sdtPr>
                <w:rPr>
                  <w:color w:val="F2F2F2" w:themeColor="background1" w:themeShade="F2"/>
                </w:rPr>
                <w:id w:val="-1376452077"/>
                <w:placeholder>
                  <w:docPart w:val="77A0B69FAE2A40C8A8B81ABBAA6B4DE1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AD6CB2">
                  <w:rPr>
                    <w:color w:val="F2F2F2" w:themeColor="background1" w:themeShade="F2"/>
                  </w:rPr>
                  <w:t>Hobby #4</w:t>
                </w:r>
              </w:sdtContent>
            </w:sdt>
            <w:r w:rsidR="00881A46" w:rsidRPr="00AD6CB2">
              <w:rPr>
                <w:color w:val="F2F2F2" w:themeColor="background1" w:themeShade="F2"/>
              </w:rPr>
              <w:t xml:space="preserve"> Sailing</w:t>
            </w:r>
          </w:p>
        </w:tc>
        <w:tc>
          <w:tcPr>
            <w:tcW w:w="720" w:type="dxa"/>
          </w:tcPr>
          <w:p w14:paraId="14756379" w14:textId="77777777" w:rsidR="001B2ABD" w:rsidRPr="00AD6CB2" w:rsidRDefault="001B2ABD" w:rsidP="000C45FF">
            <w:pPr>
              <w:tabs>
                <w:tab w:val="left" w:pos="990"/>
              </w:tabs>
              <w:rPr>
                <w:color w:val="F2F2F2" w:themeColor="background1" w:themeShade="F2"/>
              </w:rPr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42E486E5563B47FB9B5CA101099A3191"/>
              </w:placeholder>
              <w:temporary/>
              <w:showingPlcHdr/>
              <w15:appearance w15:val="hidden"/>
            </w:sdtPr>
            <w:sdtEndPr/>
            <w:sdtContent>
              <w:p w14:paraId="1475637A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1475637B" w14:textId="77777777" w:rsidR="00036450" w:rsidRPr="00036450" w:rsidRDefault="00232E9D" w:rsidP="00B359E4">
            <w:pPr>
              <w:pStyle w:val="Heading4"/>
            </w:pPr>
            <w:r>
              <w:t>Fenelon La Rochelle</w:t>
            </w:r>
          </w:p>
          <w:p w14:paraId="1475637C" w14:textId="77777777" w:rsidR="00036450" w:rsidRPr="00B359E4" w:rsidRDefault="00232E9D" w:rsidP="00B359E4">
            <w:pPr>
              <w:pStyle w:val="Date"/>
            </w:pPr>
            <w:r>
              <w:t>September 2008</w:t>
            </w:r>
            <w:r w:rsidR="00036450" w:rsidRPr="00B359E4">
              <w:t xml:space="preserve"> </w:t>
            </w:r>
            <w:r>
              <w:t>–</w:t>
            </w:r>
            <w:r w:rsidR="00036450" w:rsidRPr="00B359E4">
              <w:t xml:space="preserve"> </w:t>
            </w:r>
            <w:proofErr w:type="spellStart"/>
            <w:r>
              <w:t>june</w:t>
            </w:r>
            <w:proofErr w:type="spellEnd"/>
            <w:r>
              <w:t xml:space="preserve"> 2010</w:t>
            </w:r>
          </w:p>
          <w:p w14:paraId="1475637D" w14:textId="77777777" w:rsidR="004D3011" w:rsidRDefault="00232E9D" w:rsidP="00036450">
            <w:r>
              <w:t xml:space="preserve">Hight School diploma </w:t>
            </w:r>
          </w:p>
          <w:p w14:paraId="1475637E" w14:textId="77777777" w:rsidR="00232E9D" w:rsidRDefault="00232E9D" w:rsidP="00036450">
            <w:r>
              <w:t>C</w:t>
            </w:r>
            <w:r w:rsidRPr="00BB012D">
              <w:t>old and air conditioning</w:t>
            </w:r>
          </w:p>
          <w:p w14:paraId="1475637F" w14:textId="77777777" w:rsidR="00036450" w:rsidRDefault="00036450" w:rsidP="00036450"/>
          <w:p w14:paraId="14756380" w14:textId="77777777" w:rsidR="00232E9D" w:rsidRPr="00036450" w:rsidRDefault="00232E9D" w:rsidP="00232E9D">
            <w:pPr>
              <w:pStyle w:val="Heading4"/>
            </w:pPr>
            <w:r>
              <w:t>Fenelon La Rochelle</w:t>
            </w:r>
          </w:p>
          <w:p w14:paraId="14756381" w14:textId="77777777" w:rsidR="00232E9D" w:rsidRPr="00B359E4" w:rsidRDefault="00232E9D" w:rsidP="00232E9D">
            <w:pPr>
              <w:pStyle w:val="Date"/>
            </w:pPr>
            <w:r>
              <w:t>September 2006</w:t>
            </w:r>
            <w:r w:rsidRPr="00B359E4">
              <w:t xml:space="preserve"> </w:t>
            </w:r>
            <w:r>
              <w:t>–</w:t>
            </w:r>
            <w:r w:rsidRPr="00B359E4">
              <w:t xml:space="preserve"> </w:t>
            </w:r>
            <w:proofErr w:type="spellStart"/>
            <w:r>
              <w:t>june</w:t>
            </w:r>
            <w:proofErr w:type="spellEnd"/>
            <w:r>
              <w:t xml:space="preserve"> 2008</w:t>
            </w:r>
          </w:p>
          <w:p w14:paraId="14756382" w14:textId="77777777" w:rsidR="00232E9D" w:rsidRDefault="00232E9D" w:rsidP="00232E9D">
            <w:r>
              <w:t xml:space="preserve">First diploma </w:t>
            </w:r>
          </w:p>
          <w:p w14:paraId="14756383" w14:textId="77777777" w:rsidR="00232E9D" w:rsidRDefault="00232E9D" w:rsidP="00232E9D">
            <w:r>
              <w:t>C</w:t>
            </w:r>
            <w:r w:rsidRPr="00BB012D">
              <w:t>old and air conditioning</w:t>
            </w:r>
          </w:p>
          <w:p w14:paraId="14756384" w14:textId="77777777" w:rsidR="00036450" w:rsidRDefault="00036450" w:rsidP="00036450"/>
          <w:sdt>
            <w:sdtPr>
              <w:id w:val="1001553383"/>
              <w:placeholder>
                <w:docPart w:val="653AB53068194C0E801DFB386D844552"/>
              </w:placeholder>
              <w:temporary/>
              <w:showingPlcHdr/>
              <w15:appearance w15:val="hidden"/>
            </w:sdtPr>
            <w:sdtEndPr/>
            <w:sdtContent>
              <w:p w14:paraId="14756385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14756390" w14:textId="6A7DE7EC" w:rsidR="004D3011" w:rsidRDefault="00C74173" w:rsidP="004D3011">
            <w:r>
              <w:t>Work</w:t>
            </w:r>
            <w:r w:rsidR="00850E2D">
              <w:t>ing</w:t>
            </w:r>
            <w:r>
              <w:t xml:space="preserve"> </w:t>
            </w:r>
            <w:r w:rsidR="00850E2D">
              <w:t>at</w:t>
            </w:r>
            <w:r>
              <w:t xml:space="preserve"> NIFTIT since </w:t>
            </w:r>
            <w:r w:rsidR="0039127A">
              <w:t>October</w:t>
            </w:r>
            <w:r w:rsidR="006756C0">
              <w:t xml:space="preserve"> 202</w:t>
            </w:r>
            <w:r w:rsidR="00850E2D">
              <w:t>2</w:t>
            </w:r>
            <w:r w:rsidR="006756C0">
              <w:t>.</w:t>
            </w:r>
          </w:p>
          <w:p w14:paraId="2573D39D" w14:textId="5050E5D4" w:rsidR="006756C0" w:rsidRDefault="006756C0" w:rsidP="004D3011">
            <w:r>
              <w:t xml:space="preserve">Pls </w:t>
            </w:r>
            <w:r w:rsidR="00FA00D6">
              <w:t>have a look on my online CV at:</w:t>
            </w:r>
          </w:p>
          <w:p w14:paraId="3F29622F" w14:textId="4AE06F1C" w:rsidR="00FA00D6" w:rsidRPr="00CE7463" w:rsidRDefault="00CE7463" w:rsidP="004D3011">
            <w:pPr>
              <w:rPr>
                <w:rStyle w:val="Hyperlink"/>
              </w:rPr>
            </w:pPr>
            <w:r>
              <w:fldChar w:fldCharType="begin"/>
            </w:r>
            <w:r>
              <w:instrText>HYPERLINK "https://haikhung.github.io/resume/"</w:instrText>
            </w:r>
            <w:r>
              <w:fldChar w:fldCharType="separate"/>
            </w:r>
            <w:r w:rsidR="00FA00D6" w:rsidRPr="00CE7463">
              <w:rPr>
                <w:rStyle w:val="Hyperlink"/>
              </w:rPr>
              <w:t>https://haikhung.github.io/resume/</w:t>
            </w:r>
          </w:p>
          <w:p w14:paraId="14756391" w14:textId="4F19E3CC" w:rsidR="004D3011" w:rsidRDefault="00CE7463" w:rsidP="00036450">
            <w:r>
              <w:fldChar w:fldCharType="end"/>
            </w:r>
          </w:p>
          <w:p w14:paraId="03677767" w14:textId="716AEE0D" w:rsidR="006744EC" w:rsidRDefault="006744EC" w:rsidP="006744EC">
            <w:pPr>
              <w:pStyle w:val="Heading2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>
              <w:t>Website list</w:t>
            </w:r>
          </w:p>
          <w:p w14:paraId="1F9F94CC" w14:textId="0A2DDC87" w:rsidR="00B95275" w:rsidRDefault="00B95275" w:rsidP="00036450">
            <w:hyperlink r:id="rId10" w:history="1">
              <w:r w:rsidRPr="00761A77">
                <w:rPr>
                  <w:rStyle w:val="Hyperlink"/>
                </w:rPr>
                <w:t>https://urbanisations.com/</w:t>
              </w:r>
            </w:hyperlink>
            <w:r>
              <w:t xml:space="preserve"> </w:t>
            </w:r>
            <w:r w:rsidR="006D1C4A">
              <w:t>(In Progress)</w:t>
            </w:r>
          </w:p>
          <w:p w14:paraId="2ED11DBA" w14:textId="0BD075BE" w:rsidR="002A58B7" w:rsidRDefault="00B95275" w:rsidP="00036450">
            <w:hyperlink r:id="rId11" w:history="1">
              <w:r w:rsidRPr="00761A77">
                <w:rPr>
                  <w:rStyle w:val="Hyperlink"/>
                </w:rPr>
                <w:t>https://www.fsvc.org/</w:t>
              </w:r>
            </w:hyperlink>
          </w:p>
          <w:p w14:paraId="5EAA2D07" w14:textId="0320AA4E" w:rsidR="0036233C" w:rsidRDefault="006E5FA7" w:rsidP="00036450">
            <w:hyperlink r:id="rId12" w:history="1">
              <w:r w:rsidR="003620B7" w:rsidRPr="006E5FA7">
                <w:rPr>
                  <w:rStyle w:val="Hyperlink"/>
                </w:rPr>
                <w:t>https://lppmrentals.com/</w:t>
              </w:r>
            </w:hyperlink>
          </w:p>
          <w:p w14:paraId="774F2BD9" w14:textId="0E34CF4E" w:rsidR="006E5FA7" w:rsidRDefault="006E5FA7" w:rsidP="00036450">
            <w:hyperlink r:id="rId13" w:history="1">
              <w:r w:rsidRPr="006E5FA7">
                <w:rPr>
                  <w:rStyle w:val="Hyperlink"/>
                </w:rPr>
                <w:t>https://www.niftit.com/</w:t>
              </w:r>
            </w:hyperlink>
          </w:p>
          <w:p w14:paraId="29BDFBCF" w14:textId="5FEEE4D7" w:rsidR="006E5FA7" w:rsidRDefault="005B5504" w:rsidP="00036450">
            <w:hyperlink r:id="rId14" w:history="1">
              <w:r w:rsidRPr="005B5504">
                <w:rPr>
                  <w:rStyle w:val="Hyperlink"/>
                </w:rPr>
                <w:t>https://yessaigon.com/</w:t>
              </w:r>
            </w:hyperlink>
          </w:p>
          <w:p w14:paraId="002FC253" w14:textId="6A3A6109" w:rsidR="0071254A" w:rsidRDefault="0071254A" w:rsidP="00036450">
            <w:hyperlink r:id="rId15" w:history="1">
              <w:r w:rsidRPr="0071254A">
                <w:rPr>
                  <w:rStyle w:val="Hyperlink"/>
                </w:rPr>
                <w:t>https://paramountdw.com/</w:t>
              </w:r>
            </w:hyperlink>
          </w:p>
          <w:sdt>
            <w:sdtPr>
              <w:id w:val="1669594239"/>
              <w:placeholder>
                <w:docPart w:val="5F7D3A2C14DD4C76A85D331A66BA834A"/>
              </w:placeholder>
              <w:temporary/>
              <w:showingPlcHdr/>
              <w15:appearance w15:val="hidden"/>
            </w:sdtPr>
            <w:sdtEndPr/>
            <w:sdtContent>
              <w:p w14:paraId="14756392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14756393" w14:textId="77777777"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  <w:lang w:eastAsia="en-US"/>
              </w:rPr>
              <w:drawing>
                <wp:inline distT="0" distB="0" distL="0" distR="0" wp14:anchorId="14756398" wp14:editId="3F4E4C8D">
                  <wp:extent cx="3737610" cy="1257300"/>
                  <wp:effectExtent l="0" t="0" r="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</w:tc>
      </w:tr>
    </w:tbl>
    <w:p w14:paraId="14756395" w14:textId="77777777" w:rsidR="00B1206F" w:rsidRDefault="00B1206F" w:rsidP="000C45FF">
      <w:pPr>
        <w:tabs>
          <w:tab w:val="left" w:pos="990"/>
        </w:tabs>
      </w:pPr>
    </w:p>
    <w:sectPr w:rsidR="00B1206F" w:rsidSect="000C45FF">
      <w:headerReference w:type="defaul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669A5D" w14:textId="77777777" w:rsidR="0061674B" w:rsidRDefault="0061674B" w:rsidP="000C45FF">
      <w:r>
        <w:separator/>
      </w:r>
    </w:p>
  </w:endnote>
  <w:endnote w:type="continuationSeparator" w:id="0">
    <w:p w14:paraId="36FBCC80" w14:textId="77777777" w:rsidR="0061674B" w:rsidRDefault="0061674B" w:rsidP="000C45FF">
      <w:r>
        <w:continuationSeparator/>
      </w:r>
    </w:p>
  </w:endnote>
  <w:endnote w:type="continuationNotice" w:id="1">
    <w:p w14:paraId="798A0E50" w14:textId="77777777" w:rsidR="0061674B" w:rsidRDefault="006167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700C97" w14:textId="77777777" w:rsidR="0061674B" w:rsidRDefault="0061674B" w:rsidP="000C45FF">
      <w:r>
        <w:separator/>
      </w:r>
    </w:p>
  </w:footnote>
  <w:footnote w:type="continuationSeparator" w:id="0">
    <w:p w14:paraId="6D9EBCAE" w14:textId="77777777" w:rsidR="0061674B" w:rsidRDefault="0061674B" w:rsidP="000C45FF">
      <w:r>
        <w:continuationSeparator/>
      </w:r>
    </w:p>
  </w:footnote>
  <w:footnote w:type="continuationNotice" w:id="1">
    <w:p w14:paraId="4BA81604" w14:textId="77777777" w:rsidR="0061674B" w:rsidRDefault="006167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75639E" w14:textId="77777777" w:rsidR="000C45FF" w:rsidRDefault="000C45FF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8240" behindDoc="1" locked="0" layoutInCell="1" allowOverlap="1" wp14:anchorId="1475639F" wp14:editId="719E83E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E9D"/>
    <w:rsid w:val="00026BE2"/>
    <w:rsid w:val="00036450"/>
    <w:rsid w:val="00094499"/>
    <w:rsid w:val="000B0A18"/>
    <w:rsid w:val="000C45FF"/>
    <w:rsid w:val="000E3FD1"/>
    <w:rsid w:val="0010728B"/>
    <w:rsid w:val="00112054"/>
    <w:rsid w:val="001525E1"/>
    <w:rsid w:val="00165CEB"/>
    <w:rsid w:val="00180329"/>
    <w:rsid w:val="0019001F"/>
    <w:rsid w:val="001A74A5"/>
    <w:rsid w:val="001B2ABD"/>
    <w:rsid w:val="001E0391"/>
    <w:rsid w:val="001E1759"/>
    <w:rsid w:val="001E2208"/>
    <w:rsid w:val="001F1ECC"/>
    <w:rsid w:val="002207C8"/>
    <w:rsid w:val="00232E9D"/>
    <w:rsid w:val="002400EB"/>
    <w:rsid w:val="00245FD4"/>
    <w:rsid w:val="00256CF7"/>
    <w:rsid w:val="00281FD5"/>
    <w:rsid w:val="002906A1"/>
    <w:rsid w:val="002A58B7"/>
    <w:rsid w:val="0030481B"/>
    <w:rsid w:val="003156FC"/>
    <w:rsid w:val="00317E08"/>
    <w:rsid w:val="003254B5"/>
    <w:rsid w:val="00336486"/>
    <w:rsid w:val="003620B7"/>
    <w:rsid w:val="0036233C"/>
    <w:rsid w:val="0037121F"/>
    <w:rsid w:val="0039127A"/>
    <w:rsid w:val="003A42D4"/>
    <w:rsid w:val="003A6B7D"/>
    <w:rsid w:val="003A6CD0"/>
    <w:rsid w:val="003B06CA"/>
    <w:rsid w:val="004071FC"/>
    <w:rsid w:val="0042158F"/>
    <w:rsid w:val="00445947"/>
    <w:rsid w:val="004813B3"/>
    <w:rsid w:val="00496591"/>
    <w:rsid w:val="004B6498"/>
    <w:rsid w:val="004C63E4"/>
    <w:rsid w:val="004D3011"/>
    <w:rsid w:val="004E759E"/>
    <w:rsid w:val="005262AC"/>
    <w:rsid w:val="00527987"/>
    <w:rsid w:val="0056520C"/>
    <w:rsid w:val="005B2BDF"/>
    <w:rsid w:val="005B5504"/>
    <w:rsid w:val="005E39D5"/>
    <w:rsid w:val="005F2201"/>
    <w:rsid w:val="00600670"/>
    <w:rsid w:val="0061674B"/>
    <w:rsid w:val="0062123A"/>
    <w:rsid w:val="00646E75"/>
    <w:rsid w:val="00663E02"/>
    <w:rsid w:val="006744EC"/>
    <w:rsid w:val="006756C0"/>
    <w:rsid w:val="006771D0"/>
    <w:rsid w:val="006D1C4A"/>
    <w:rsid w:val="006E32B6"/>
    <w:rsid w:val="006E5FA7"/>
    <w:rsid w:val="0071254A"/>
    <w:rsid w:val="00715FCB"/>
    <w:rsid w:val="00743101"/>
    <w:rsid w:val="00771235"/>
    <w:rsid w:val="007775E1"/>
    <w:rsid w:val="007867A0"/>
    <w:rsid w:val="007927F5"/>
    <w:rsid w:val="007C1F4C"/>
    <w:rsid w:val="00802CA0"/>
    <w:rsid w:val="00821A05"/>
    <w:rsid w:val="00850E2D"/>
    <w:rsid w:val="00881A46"/>
    <w:rsid w:val="00896119"/>
    <w:rsid w:val="00901542"/>
    <w:rsid w:val="00902520"/>
    <w:rsid w:val="00912B83"/>
    <w:rsid w:val="0091439F"/>
    <w:rsid w:val="009260CD"/>
    <w:rsid w:val="00952C25"/>
    <w:rsid w:val="009D3CF9"/>
    <w:rsid w:val="00A2118D"/>
    <w:rsid w:val="00A21AEA"/>
    <w:rsid w:val="00A54A9F"/>
    <w:rsid w:val="00A666E8"/>
    <w:rsid w:val="00A81DFF"/>
    <w:rsid w:val="00AA799F"/>
    <w:rsid w:val="00AD6CB2"/>
    <w:rsid w:val="00AD76E2"/>
    <w:rsid w:val="00B1206F"/>
    <w:rsid w:val="00B20152"/>
    <w:rsid w:val="00B359E4"/>
    <w:rsid w:val="00B5479C"/>
    <w:rsid w:val="00B57D98"/>
    <w:rsid w:val="00B70850"/>
    <w:rsid w:val="00B95275"/>
    <w:rsid w:val="00BA5810"/>
    <w:rsid w:val="00C027D6"/>
    <w:rsid w:val="00C066B6"/>
    <w:rsid w:val="00C37BA1"/>
    <w:rsid w:val="00C4674C"/>
    <w:rsid w:val="00C506CF"/>
    <w:rsid w:val="00C72BED"/>
    <w:rsid w:val="00C74173"/>
    <w:rsid w:val="00C9578B"/>
    <w:rsid w:val="00CB0055"/>
    <w:rsid w:val="00CE7463"/>
    <w:rsid w:val="00CF11D8"/>
    <w:rsid w:val="00D2522B"/>
    <w:rsid w:val="00D315B1"/>
    <w:rsid w:val="00D422DE"/>
    <w:rsid w:val="00D5459D"/>
    <w:rsid w:val="00DA1F4D"/>
    <w:rsid w:val="00DB38EB"/>
    <w:rsid w:val="00DC1522"/>
    <w:rsid w:val="00DD172A"/>
    <w:rsid w:val="00DE4F1B"/>
    <w:rsid w:val="00DF5A4F"/>
    <w:rsid w:val="00E25A26"/>
    <w:rsid w:val="00E4381A"/>
    <w:rsid w:val="00E55D74"/>
    <w:rsid w:val="00E572E9"/>
    <w:rsid w:val="00E71AD5"/>
    <w:rsid w:val="00E861AB"/>
    <w:rsid w:val="00EC3296"/>
    <w:rsid w:val="00EE497B"/>
    <w:rsid w:val="00EE71F5"/>
    <w:rsid w:val="00F60274"/>
    <w:rsid w:val="00F77FB9"/>
    <w:rsid w:val="00F87FDE"/>
    <w:rsid w:val="00FA00D6"/>
    <w:rsid w:val="00FB068F"/>
    <w:rsid w:val="00FD0533"/>
    <w:rsid w:val="00FF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56364"/>
  <w14:defaultImageDpi w14:val="32767"/>
  <w15:chartTrackingRefBased/>
  <w15:docId w15:val="{66871786-BB1A-41DC-A2BA-C0A88610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qFormat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customStyle="1" w:styleId="root-block-node">
    <w:name w:val="root-block-node"/>
    <w:basedOn w:val="Normal"/>
    <w:rsid w:val="0033648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072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58B7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niftit.com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lppmrentals.com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chart" Target="charts/chart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fsvc.org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paramountdw.com/" TargetMode="External"/><Relationship Id="rId10" Type="http://schemas.openxmlformats.org/officeDocument/2006/relationships/hyperlink" Target="https://urbanisations.com/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yessaigon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i%20Khung\AppData\Roaming\Microsoft\Templates\Blue%20grey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4024479191622342"/>
          <c:y val="0"/>
          <c:w val="0.73038656679071301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Wordpress</c:v>
                </c:pt>
                <c:pt idx="1">
                  <c:v>JavaScript</c:v>
                </c:pt>
                <c:pt idx="2">
                  <c:v>Vue.js</c:v>
                </c:pt>
                <c:pt idx="3">
                  <c:v>Bootstrap5</c:v>
                </c:pt>
                <c:pt idx="4">
                  <c:v>SCSS</c:v>
                </c:pt>
                <c:pt idx="5">
                  <c:v>PHP</c:v>
                </c:pt>
                <c:pt idx="6">
                  <c:v>HTML5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0.8</c:v>
                </c:pt>
                <c:pt idx="1">
                  <c:v>0.4</c:v>
                </c:pt>
                <c:pt idx="2">
                  <c:v>0.3</c:v>
                </c:pt>
                <c:pt idx="3">
                  <c:v>0.9</c:v>
                </c:pt>
                <c:pt idx="4">
                  <c:v>0.8</c:v>
                </c:pt>
                <c:pt idx="5">
                  <c:v>0.7</c:v>
                </c:pt>
                <c:pt idx="6">
                  <c:v>0.9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B3D7DF265E645BD90F0259EA8681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61F85-5BE6-442C-9EB5-DE8D7F0939A4}"/>
      </w:docPartPr>
      <w:docPartBody>
        <w:p w:rsidR="00EA0471" w:rsidRDefault="00814708">
          <w:pPr>
            <w:pStyle w:val="BB3D7DF265E645BD90F0259EA8681030"/>
          </w:pPr>
          <w:r w:rsidRPr="00D5459D">
            <w:t>Profile</w:t>
          </w:r>
        </w:p>
      </w:docPartBody>
    </w:docPart>
    <w:docPart>
      <w:docPartPr>
        <w:name w:val="9B247EEBF00D46E9A228533750F08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B53BC-889F-4903-9087-DB8CA9665B00}"/>
      </w:docPartPr>
      <w:docPartBody>
        <w:p w:rsidR="00EA0471" w:rsidRDefault="00814708">
          <w:pPr>
            <w:pStyle w:val="9B247EEBF00D46E9A228533750F0854E"/>
          </w:pPr>
          <w:r w:rsidRPr="00CB0055">
            <w:t>Contact</w:t>
          </w:r>
        </w:p>
      </w:docPartBody>
    </w:docPart>
    <w:docPart>
      <w:docPartPr>
        <w:name w:val="68AF8D66780849F6B31FEBD1C9BAD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16128-27B0-4104-91BE-F3F811DD3F7C}"/>
      </w:docPartPr>
      <w:docPartBody>
        <w:p w:rsidR="00EA0471" w:rsidRDefault="00814708">
          <w:pPr>
            <w:pStyle w:val="68AF8D66780849F6B31FEBD1C9BAD1EE"/>
          </w:pPr>
          <w:r w:rsidRPr="004D3011">
            <w:t>PHONE:</w:t>
          </w:r>
        </w:p>
      </w:docPartBody>
    </w:docPart>
    <w:docPart>
      <w:docPartPr>
        <w:name w:val="F024346B3A2D475A900A2E577E37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6CEFF-5D91-4C35-A5A4-349A5BBAB83C}"/>
      </w:docPartPr>
      <w:docPartBody>
        <w:p w:rsidR="00EA0471" w:rsidRDefault="00814708">
          <w:pPr>
            <w:pStyle w:val="F024346B3A2D475A900A2E577E37EC3F"/>
          </w:pPr>
          <w:r w:rsidRPr="004D3011">
            <w:t>EMAIL:</w:t>
          </w:r>
        </w:p>
      </w:docPartBody>
    </w:docPart>
    <w:docPart>
      <w:docPartPr>
        <w:name w:val="D8BC0875E92E448DBFB9065CFF5A50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22756-7A95-4247-817D-2CC54557F1E1}"/>
      </w:docPartPr>
      <w:docPartBody>
        <w:p w:rsidR="00EA0471" w:rsidRDefault="00814708">
          <w:pPr>
            <w:pStyle w:val="D8BC0875E92E448DBFB9065CFF5A50F3"/>
          </w:pPr>
          <w:r w:rsidRPr="00CB0055">
            <w:t>Hobbies</w:t>
          </w:r>
        </w:p>
      </w:docPartBody>
    </w:docPart>
    <w:docPart>
      <w:docPartPr>
        <w:name w:val="1D55E42A203A4CF7A195FE223BB288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07900-BB7D-45CC-8117-7F7ADA658EFE}"/>
      </w:docPartPr>
      <w:docPartBody>
        <w:p w:rsidR="00EA0471" w:rsidRDefault="00814708">
          <w:pPr>
            <w:pStyle w:val="1D55E42A203A4CF7A195FE223BB28836"/>
          </w:pPr>
          <w:r w:rsidRPr="004D3011">
            <w:t>Hobby #1</w:t>
          </w:r>
        </w:p>
      </w:docPartBody>
    </w:docPart>
    <w:docPart>
      <w:docPartPr>
        <w:name w:val="E73A74597543400287550C3957F00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3CAD8-D8B0-47D4-8E6D-D01E5266A85D}"/>
      </w:docPartPr>
      <w:docPartBody>
        <w:p w:rsidR="00EA0471" w:rsidRDefault="00814708">
          <w:pPr>
            <w:pStyle w:val="E73A74597543400287550C3957F00155"/>
          </w:pPr>
          <w:r w:rsidRPr="004D3011">
            <w:t>Hobby #2</w:t>
          </w:r>
        </w:p>
      </w:docPartBody>
    </w:docPart>
    <w:docPart>
      <w:docPartPr>
        <w:name w:val="017E6CF7CA3E479FA59C173EC3E9B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F9AA6-14C0-476B-AECF-5D17D119CD8A}"/>
      </w:docPartPr>
      <w:docPartBody>
        <w:p w:rsidR="00EA0471" w:rsidRDefault="00814708">
          <w:pPr>
            <w:pStyle w:val="017E6CF7CA3E479FA59C173EC3E9B4A1"/>
          </w:pPr>
          <w:r w:rsidRPr="004D3011">
            <w:t>Hobby #3</w:t>
          </w:r>
        </w:p>
      </w:docPartBody>
    </w:docPart>
    <w:docPart>
      <w:docPartPr>
        <w:name w:val="77A0B69FAE2A40C8A8B81ABBAA6B4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91551-3EFF-4078-8F00-3569B4F2E1FA}"/>
      </w:docPartPr>
      <w:docPartBody>
        <w:p w:rsidR="00EA0471" w:rsidRDefault="00814708">
          <w:pPr>
            <w:pStyle w:val="77A0B69FAE2A40C8A8B81ABBAA6B4DE1"/>
          </w:pPr>
          <w:r w:rsidRPr="004D3011">
            <w:t>Hobby #4</w:t>
          </w:r>
        </w:p>
      </w:docPartBody>
    </w:docPart>
    <w:docPart>
      <w:docPartPr>
        <w:name w:val="42E486E5563B47FB9B5CA101099A3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6C20C-0BC9-49D7-9D0B-BD501F275952}"/>
      </w:docPartPr>
      <w:docPartBody>
        <w:p w:rsidR="00EA0471" w:rsidRDefault="00814708">
          <w:pPr>
            <w:pStyle w:val="42E486E5563B47FB9B5CA101099A3191"/>
          </w:pPr>
          <w:r w:rsidRPr="00036450">
            <w:t>EDUCATION</w:t>
          </w:r>
        </w:p>
      </w:docPartBody>
    </w:docPart>
    <w:docPart>
      <w:docPartPr>
        <w:name w:val="653AB53068194C0E801DFB386D8445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EF48C-2A00-4A11-BB0A-8389F38BB67E}"/>
      </w:docPartPr>
      <w:docPartBody>
        <w:p w:rsidR="00EA0471" w:rsidRDefault="00814708">
          <w:pPr>
            <w:pStyle w:val="653AB53068194C0E801DFB386D844552"/>
          </w:pPr>
          <w:r w:rsidRPr="00036450">
            <w:t>WORK EXPERIENCE</w:t>
          </w:r>
        </w:p>
      </w:docPartBody>
    </w:docPart>
    <w:docPart>
      <w:docPartPr>
        <w:name w:val="5F7D3A2C14DD4C76A85D331A66BA8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87E5B-5DF4-4693-9E9B-075702B98729}"/>
      </w:docPartPr>
      <w:docPartBody>
        <w:p w:rsidR="00EA0471" w:rsidRDefault="00814708">
          <w:pPr>
            <w:pStyle w:val="5F7D3A2C14DD4C76A85D331A66BA834A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708"/>
    <w:rsid w:val="002525E7"/>
    <w:rsid w:val="004B6498"/>
    <w:rsid w:val="005B2BDF"/>
    <w:rsid w:val="00682006"/>
    <w:rsid w:val="00814708"/>
    <w:rsid w:val="008A25F3"/>
    <w:rsid w:val="00A54A9F"/>
    <w:rsid w:val="00CD6315"/>
    <w:rsid w:val="00DF5A4F"/>
    <w:rsid w:val="00EA0471"/>
    <w:rsid w:val="00EC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B3D7DF265E645BD90F0259EA8681030">
    <w:name w:val="BB3D7DF265E645BD90F0259EA8681030"/>
  </w:style>
  <w:style w:type="paragraph" w:customStyle="1" w:styleId="9B247EEBF00D46E9A228533750F0854E">
    <w:name w:val="9B247EEBF00D46E9A228533750F0854E"/>
  </w:style>
  <w:style w:type="paragraph" w:customStyle="1" w:styleId="68AF8D66780849F6B31FEBD1C9BAD1EE">
    <w:name w:val="68AF8D66780849F6B31FEBD1C9BAD1EE"/>
  </w:style>
  <w:style w:type="paragraph" w:customStyle="1" w:styleId="F024346B3A2D475A900A2E577E37EC3F">
    <w:name w:val="F024346B3A2D475A900A2E577E37EC3F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D8BC0875E92E448DBFB9065CFF5A50F3">
    <w:name w:val="D8BC0875E92E448DBFB9065CFF5A50F3"/>
  </w:style>
  <w:style w:type="paragraph" w:customStyle="1" w:styleId="1D55E42A203A4CF7A195FE223BB28836">
    <w:name w:val="1D55E42A203A4CF7A195FE223BB28836"/>
  </w:style>
  <w:style w:type="paragraph" w:customStyle="1" w:styleId="E73A74597543400287550C3957F00155">
    <w:name w:val="E73A74597543400287550C3957F00155"/>
  </w:style>
  <w:style w:type="paragraph" w:customStyle="1" w:styleId="017E6CF7CA3E479FA59C173EC3E9B4A1">
    <w:name w:val="017E6CF7CA3E479FA59C173EC3E9B4A1"/>
  </w:style>
  <w:style w:type="paragraph" w:customStyle="1" w:styleId="77A0B69FAE2A40C8A8B81ABBAA6B4DE1">
    <w:name w:val="77A0B69FAE2A40C8A8B81ABBAA6B4DE1"/>
  </w:style>
  <w:style w:type="paragraph" w:customStyle="1" w:styleId="42E486E5563B47FB9B5CA101099A3191">
    <w:name w:val="42E486E5563B47FB9B5CA101099A3191"/>
  </w:style>
  <w:style w:type="paragraph" w:customStyle="1" w:styleId="653AB53068194C0E801DFB386D844552">
    <w:name w:val="653AB53068194C0E801DFB386D844552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5F7D3A2C14DD4C76A85D331A66BA834A">
    <w:name w:val="5F7D3A2C14DD4C76A85D331A66BA834A"/>
  </w:style>
  <w:style w:type="paragraph" w:customStyle="1" w:styleId="456B9388CC324044BEA357BA96D7BE2F">
    <w:name w:val="456B9388CC324044BEA357BA96D7BE2F"/>
    <w:rsid w:val="0068200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</Template>
  <TotalTime>345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Raf Hai</cp:lastModifiedBy>
  <cp:revision>22</cp:revision>
  <dcterms:created xsi:type="dcterms:W3CDTF">2022-05-10T07:14:00Z</dcterms:created>
  <dcterms:modified xsi:type="dcterms:W3CDTF">2024-09-06T20:33:00Z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